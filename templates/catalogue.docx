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$prog.public_fromprog+++</w:t>
            </w:r>
          </w:p>
          <w:p w14:paraId="6F5FB954" w14:textId="7C8071F3" w:rsidR="002B0E6A" w:rsidRPr="00AB2866" w:rsidRDefault="002B0E6A" w:rsidP="005841C7">
            <w:r w:rsidRPr="00AB2866">
              <w:t>+++IF $prog.ouvertepersaccomp_fromprog[0]+++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r w:rsidRPr="00660029">
              <w:rPr>
                <w:lang w:val="en-US"/>
              </w:rPr>
              <w:t>Prérequis</w:t>
            </w:r>
          </w:p>
          <w:p w14:paraId="7431A43F" w14:textId="7DABAB19" w:rsidR="002B0E6A" w:rsidRPr="00660029" w:rsidRDefault="002B0E6A" w:rsidP="005841C7">
            <w:pPr>
              <w:rPr>
                <w:lang w:val="en-US"/>
              </w:rPr>
            </w:pPr>
            <w:r w:rsidRPr="00660029">
              <w:rPr>
                <w:lang w:val="en-US"/>
              </w:rPr>
              <w:t>+++INS $prog.prerequis_fromprog+++</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const data = $prog.Formateurice || ''; const isPlural = $prog.nb_formateurs &gt; 1; const countMadame = (data.match(/Madame/g) || []).length; const countMonsieur = (data.match(/Monsieur/g) || []).length; let result = ''; if (isPlural) { result = countMonsieur &gt; 0 ? 'Formateurs' : (countMadame === </w:t>
            </w:r>
            <w:r w:rsidR="00982427">
              <w:t>$prog.nb_formateurs</w:t>
            </w:r>
            <w:r w:rsidRPr="00AB2866">
              <w:t xml:space="preserve"> ? 'Formatrices' : 'Formateur·ice</w:t>
            </w:r>
            <w:r w:rsidR="00982427">
              <w:t>s</w:t>
            </w:r>
            <w:r w:rsidRPr="00AB2866">
              <w:t>'); } else { result = data.includes('Monsieur') ? 'Formateur' : (data.includes('Madame') ? 'Formatrice' : 'Formateur·ice'); } result;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&lt;meta charset="UTF-8"&gt;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${$prog.objectifs_fromprog}</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&lt;meta charset="UTF-8"&gt;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${$prog.modaliteseval_fromprog}</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777469A9" w14:textId="77777777" w:rsidR="009D62D5" w:rsidRDefault="00BA436D" w:rsidP="009D62D5">
      <w:pPr>
        <w:sectPr w:rsidR="009D62D5" w:rsidSect="000C0E4C">
          <w:headerReference w:type="default" r:id="rId15"/>
          <w:footerReference w:type="default" r:id="rId16"/>
          <w:headerReference w:type="first" r:id="rId17"/>
          <w:footerReference w:type="first" r:id="rId18"/>
          <w:type w:val="continuous"/>
          <w:pgSz w:w="11906" w:h="16838"/>
          <w:pgMar w:top="1418" w:right="566" w:bottom="1134" w:left="426" w:header="567" w:footer="496" w:gutter="0"/>
          <w:cols w:space="708"/>
          <w:titlePg/>
          <w:docGrid w:linePitch="360"/>
        </w:sectPr>
      </w:pPr>
      <w:r w:rsidRPr="00AB2866">
        <w:br w:type="page"/>
      </w:r>
      <w:r w:rsidR="00A61495" w:rsidRPr="00AB2866">
        <w:lastRenderedPageBreak/>
        <w:t>+++END-FOR prog+++</w:t>
      </w:r>
    </w:p>
    <w:p w14:paraId="7BC20196" w14:textId="7207D314" w:rsidR="009D62D5" w:rsidRDefault="009D62D5" w:rsidP="00974820">
      <w:pPr>
        <w:jc w:val="cente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Grilledutableau"/>
        <w:tblW w:w="0" w:type="auto"/>
        <w:tblLook w:val="04A0" w:firstRow="1" w:lastRow="0" w:firstColumn="1" w:lastColumn="0" w:noHBand="0" w:noVBand="1"/>
      </w:tblPr>
      <w:tblGrid>
        <w:gridCol w:w="3672"/>
        <w:gridCol w:w="3451"/>
        <w:gridCol w:w="3380"/>
        <w:gridCol w:w="3773"/>
      </w:tblGrid>
      <w:tr w:rsidR="0002367D" w14:paraId="426171F3" w14:textId="1ED71868" w:rsidTr="0002367D">
        <w:tc>
          <w:tcPr>
            <w:tcW w:w="4087" w:type="dxa"/>
          </w:tcPr>
          <w:p w14:paraId="280943D0" w14:textId="77777777" w:rsidR="0002367D" w:rsidRDefault="0002367D" w:rsidP="009D62D5"/>
        </w:tc>
        <w:tc>
          <w:tcPr>
            <w:tcW w:w="4980" w:type="dxa"/>
          </w:tcPr>
          <w:p w14:paraId="067B470D" w14:textId="49BECBC9" w:rsidR="0002367D" w:rsidRDefault="0002367D" w:rsidP="009D62D5">
            <w:r>
              <w:t>Dates/Lieu</w:t>
            </w:r>
          </w:p>
        </w:tc>
        <w:tc>
          <w:tcPr>
            <w:tcW w:w="236" w:type="dxa"/>
          </w:tcPr>
          <w:p w14:paraId="70D55F52" w14:textId="08C2F159" w:rsidR="0002367D" w:rsidRDefault="0002367D" w:rsidP="009D62D5">
            <w:r>
              <w:t>Tarif adhérent</w:t>
            </w:r>
          </w:p>
        </w:tc>
        <w:tc>
          <w:tcPr>
            <w:tcW w:w="3773" w:type="dxa"/>
          </w:tcPr>
          <w:p w14:paraId="3CD01723" w14:textId="34DE6653" w:rsidR="0002367D" w:rsidRDefault="0002367D" w:rsidP="009D62D5">
            <w:r>
              <w:t>Tarif non adhérent</w:t>
            </w:r>
          </w:p>
        </w:tc>
      </w:tr>
      <w:tr w:rsidR="0002367D" w14:paraId="1859AB0A" w14:textId="16146CE3" w:rsidTr="0002367D">
        <w:tc>
          <w:tcPr>
            <w:tcW w:w="4087" w:type="dxa"/>
          </w:tcPr>
          <w:p w14:paraId="7EF0749C" w14:textId="21F2FA23" w:rsidR="0002367D" w:rsidRDefault="0002367D" w:rsidP="009D62D5">
            <w:r>
              <w:t>+++FOR prog IN recap+++</w:t>
            </w:r>
          </w:p>
        </w:tc>
        <w:tc>
          <w:tcPr>
            <w:tcW w:w="4980" w:type="dxa"/>
          </w:tcPr>
          <w:p w14:paraId="69B67955" w14:textId="77777777" w:rsidR="0002367D" w:rsidRDefault="0002367D" w:rsidP="009D62D5"/>
        </w:tc>
        <w:tc>
          <w:tcPr>
            <w:tcW w:w="236" w:type="dxa"/>
          </w:tcPr>
          <w:p w14:paraId="301A49AE" w14:textId="77777777" w:rsidR="0002367D" w:rsidRDefault="0002367D" w:rsidP="009D62D5"/>
        </w:tc>
        <w:tc>
          <w:tcPr>
            <w:tcW w:w="3773" w:type="dxa"/>
          </w:tcPr>
          <w:p w14:paraId="28A20BC5" w14:textId="77777777" w:rsidR="0002367D" w:rsidRDefault="0002367D" w:rsidP="009D62D5"/>
        </w:tc>
      </w:tr>
      <w:tr w:rsidR="0002367D" w14:paraId="7057AAF3" w14:textId="6BAA4D18" w:rsidTr="0002367D">
        <w:tc>
          <w:tcPr>
            <w:tcW w:w="4087" w:type="dxa"/>
          </w:tcPr>
          <w:p w14:paraId="43036D75" w14:textId="49F77575" w:rsidR="0002367D" w:rsidRDefault="0002367D" w:rsidP="009D62D5">
            <w:r>
              <w:t>+++</w:t>
            </w:r>
            <w:r>
              <w:t>=$prog.</w:t>
            </w:r>
            <w:r>
              <w:t>titre_fromprog+++</w:t>
            </w:r>
          </w:p>
        </w:tc>
        <w:tc>
          <w:tcPr>
            <w:tcW w:w="4980" w:type="dxa"/>
          </w:tcPr>
          <w:p w14:paraId="2C3B58A7" w14:textId="0B894E3A" w:rsidR="00DC638D" w:rsidRDefault="0002367D" w:rsidP="009D62D5">
            <w:r>
              <w:t>+++IF $prog.dates.length&gt;1</w:t>
            </w:r>
            <w:r w:rsidR="00DC638D">
              <w:t xml:space="preserve">+++ </w:t>
            </w:r>
          </w:p>
          <w:p w14:paraId="305C23FC" w14:textId="1CC1AA86" w:rsidR="001E6E18" w:rsidRDefault="001E6E18" w:rsidP="009D62D5">
            <w:r>
              <w:t xml:space="preserve">+++FOR dl IN </w:t>
            </w:r>
            <w:r>
              <w:t>$prog.dates.length</w:t>
            </w:r>
            <w:r>
              <w:t>+++</w:t>
            </w:r>
          </w:p>
          <w:p w14:paraId="7F5B8E61" w14:textId="28948D02" w:rsidR="00DC638D" w:rsidRDefault="001E6E18" w:rsidP="00DC638D">
            <w:pPr>
              <w:pStyle w:val="Paragraphedeliste"/>
              <w:numPr>
                <w:ilvl w:val="0"/>
                <w:numId w:val="7"/>
              </w:numPr>
            </w:pPr>
            <w:r>
              <w:t>+++</w:t>
            </w:r>
            <w:r w:rsidR="00682175">
              <w:t>=</w:t>
            </w:r>
            <w:r>
              <w:t>$dl+++</w:t>
            </w:r>
          </w:p>
          <w:p w14:paraId="03A45625" w14:textId="16DB6D30" w:rsidR="001E6E18" w:rsidRDefault="001E6E18" w:rsidP="001E6E18">
            <w:r>
              <w:t>+++END-FOR</w:t>
            </w:r>
            <w:r w:rsidR="00943C27">
              <w:t xml:space="preserve"> dl</w:t>
            </w:r>
            <w:r>
              <w:t>+++</w:t>
            </w:r>
          </w:p>
          <w:p w14:paraId="69AC7AA6" w14:textId="58A6EE2A" w:rsidR="001E6E18" w:rsidRDefault="00DC638D" w:rsidP="001E6E18">
            <w:r>
              <w:t>+++END-IF+++</w:t>
            </w:r>
            <w:r w:rsidR="001E6E18">
              <w:t xml:space="preserve"> </w:t>
            </w:r>
            <w:r w:rsidR="001E6E18">
              <w:t>+++IF $prog.dates.length</w:t>
            </w:r>
            <w:r w:rsidR="001E6E18">
              <w:t>&lt;=</w:t>
            </w:r>
            <w:r w:rsidR="001E6E18">
              <w:t xml:space="preserve">1+++ </w:t>
            </w:r>
          </w:p>
          <w:p w14:paraId="758AFEA3" w14:textId="096DA076" w:rsidR="0002367D" w:rsidRDefault="001E6E18" w:rsidP="009D62D5">
            <w:r>
              <w:t>$prog.dates</w:t>
            </w:r>
            <w:r>
              <w:t>+++END-IF+++</w:t>
            </w:r>
          </w:p>
        </w:tc>
        <w:tc>
          <w:tcPr>
            <w:tcW w:w="236" w:type="dxa"/>
          </w:tcPr>
          <w:p w14:paraId="6056EC02" w14:textId="020ED8BA" w:rsidR="0002367D" w:rsidRDefault="0002367D" w:rsidP="009D62D5">
            <w:r w:rsidRPr="0002367D">
              <w:rPr>
                <w:sz w:val="12"/>
                <w:szCs w:val="12"/>
              </w:rPr>
              <w:t>+++IN</w:t>
            </w:r>
            <w:r w:rsidRPr="00AB2866">
              <w:t>S $prog.prixttc_fromprog+++</w:t>
            </w:r>
            <w:r>
              <w:rPr>
                <w:rFonts w:ascii="Calibri" w:hAnsi="Calibri" w:cs="Calibri"/>
              </w:rPr>
              <w:t> </w:t>
            </w:r>
            <w:r w:rsidRPr="00AB2866">
              <w:t>€</w:t>
            </w:r>
          </w:p>
        </w:tc>
        <w:tc>
          <w:tcPr>
            <w:tcW w:w="3773" w:type="dxa"/>
          </w:tcPr>
          <w:p w14:paraId="7F5C8B53" w14:textId="3A3377BB" w:rsidR="0002367D" w:rsidRDefault="0002367D" w:rsidP="009D62D5">
            <w:r w:rsidRPr="0002367D">
              <w:rPr>
                <w:sz w:val="14"/>
                <w:szCs w:val="14"/>
              </w:rPr>
              <w:t>+++IN</w:t>
            </w:r>
            <w:r w:rsidRPr="00AB2866">
              <w:t>S $prog.prixnonadherent_fromprog +++</w:t>
            </w:r>
            <w:r>
              <w:rPr>
                <w:rFonts w:ascii="Calibri" w:hAnsi="Calibri" w:cs="Calibri"/>
              </w:rPr>
              <w:t> </w:t>
            </w:r>
            <w:r w:rsidRPr="00AB2866">
              <w:t>€</w:t>
            </w:r>
          </w:p>
        </w:tc>
      </w:tr>
      <w:tr w:rsidR="0002367D" w14:paraId="1590F1B9" w14:textId="1C59E7DD" w:rsidTr="0002367D">
        <w:tc>
          <w:tcPr>
            <w:tcW w:w="4087" w:type="dxa"/>
          </w:tcPr>
          <w:p w14:paraId="69002BCC" w14:textId="75184B21" w:rsidR="0002367D" w:rsidRDefault="0002367D" w:rsidP="009D62D5">
            <w:r>
              <w:t>+++END-FOR prog+++</w:t>
            </w:r>
          </w:p>
        </w:tc>
        <w:tc>
          <w:tcPr>
            <w:tcW w:w="4980" w:type="dxa"/>
          </w:tcPr>
          <w:p w14:paraId="469D2493" w14:textId="77777777" w:rsidR="0002367D" w:rsidRDefault="0002367D" w:rsidP="009D62D5"/>
        </w:tc>
        <w:tc>
          <w:tcPr>
            <w:tcW w:w="236" w:type="dxa"/>
          </w:tcPr>
          <w:p w14:paraId="4A6CBF4A" w14:textId="77777777" w:rsidR="0002367D" w:rsidRDefault="0002367D" w:rsidP="009D62D5"/>
        </w:tc>
        <w:tc>
          <w:tcPr>
            <w:tcW w:w="3773" w:type="dxa"/>
          </w:tcPr>
          <w:p w14:paraId="4020D4BD" w14:textId="77777777" w:rsidR="0002367D" w:rsidRDefault="0002367D" w:rsidP="009D62D5"/>
        </w:tc>
      </w:tr>
    </w:tbl>
    <w:p w14:paraId="09DCC77B" w14:textId="77777777" w:rsidR="009D62D5" w:rsidRPr="009D62D5" w:rsidRDefault="009D62D5" w:rsidP="009D62D5">
      <w:pPr>
        <w:rPr>
          <w:sz w:val="2"/>
          <w:szCs w:val="2"/>
        </w:rPr>
      </w:pPr>
    </w:p>
    <w:p w14:paraId="0F8F9190" w14:textId="77777777" w:rsidR="009D62D5" w:rsidRDefault="009D62D5" w:rsidP="009D62D5"/>
    <w:p w14:paraId="4806760D" w14:textId="77777777" w:rsidR="009D62D5" w:rsidRDefault="009D62D5" w:rsidP="009D62D5">
      <w:pPr>
        <w:sectPr w:rsidR="009D62D5" w:rsidSect="009D62D5">
          <w:pgSz w:w="16838" w:h="11906" w:orient="landscape"/>
          <w:pgMar w:top="426" w:right="1418" w:bottom="566" w:left="1134" w:header="567" w:footer="496" w:gutter="0"/>
          <w:cols w:space="708"/>
          <w:titlePg/>
          <w:docGrid w:linePitch="360"/>
        </w:sectPr>
      </w:pPr>
    </w:p>
    <w:p w14:paraId="7763F437" w14:textId="0B03CC14"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22"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23"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8"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4"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Br</w:t>
            </w:r>
            <w:r w:rsidRPr="00AB2866">
              <w:rPr>
                <w:rFonts w:ascii="Luciole" w:hAnsi="Luciole" w:cs="Luciole"/>
              </w:rPr>
              <w:t>é</w:t>
            </w:r>
            <w:r w:rsidRPr="00AB2866">
              <w:t xml:space="preserve">guet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5"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6"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7"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8"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9"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30"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8"/>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E406F" w14:textId="77777777" w:rsidR="00A0421A" w:rsidRDefault="00A0421A" w:rsidP="00440510">
      <w:r>
        <w:separator/>
      </w:r>
    </w:p>
  </w:endnote>
  <w:endnote w:type="continuationSeparator" w:id="0">
    <w:p w14:paraId="143C065D" w14:textId="77777777" w:rsidR="00A0421A" w:rsidRDefault="00A0421A"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6"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7" w:name="_Hlk177548103"/>
    <w:r w:rsidRPr="00B3083A">
      <w:rPr>
        <w:sz w:val="18"/>
        <w:szCs w:val="18"/>
      </w:rPr>
      <w:t>01 48 05 55 54</w:t>
    </w:r>
    <w:bookmarkEnd w:id="17"/>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4E000" w14:textId="77777777" w:rsidR="00A0421A" w:rsidRDefault="00A0421A" w:rsidP="00440510">
      <w:r>
        <w:separator/>
      </w:r>
    </w:p>
  </w:footnote>
  <w:footnote w:type="continuationSeparator" w:id="0">
    <w:p w14:paraId="30D2DECB" w14:textId="77777777" w:rsidR="00A0421A" w:rsidRDefault="00A0421A"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0421A"/>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footer" Target="footer2.xml"/><Relationship Id="rId26" Type="http://schemas.openxmlformats.org/officeDocument/2006/relationships/hyperlink" Target="mailto:secretariat@sante-habitat.org" TargetMode="External"/><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eader" Target="header2.xml"/><Relationship Id="rId25" Type="http://schemas.openxmlformats.org/officeDocument/2006/relationships/hyperlink" Target="mailto:formation@sante-habitat.org" TargetMode="Externa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07/relationships/hdphoto" Target="media/hdphoto1.wdp"/><Relationship Id="rId29" Type="http://schemas.openxmlformats.org/officeDocument/2006/relationships/hyperlink" Target="https://www.sante-habitat.org/forma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sante-habitat.org" TargetMode="External"/><Relationship Id="rId28" Type="http://schemas.openxmlformats.org/officeDocument/2006/relationships/hyperlink" Target="https://www.sante-habitat.org/formations" TargetMode="External"/><Relationship Id="rId10" Type="http://schemas.openxmlformats.org/officeDocument/2006/relationships/hyperlink" Target="http://www.sante-habitat.org"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image" Target="media/image4.png"/><Relationship Id="rId27" Type="http://schemas.openxmlformats.org/officeDocument/2006/relationships/hyperlink" Target="mailto:berangere.grisoni@sante-habitat.org" TargetMode="External"/><Relationship Id="rId30" Type="http://schemas.openxmlformats.org/officeDocument/2006/relationships/hyperlink" Target="mailto:formation@sante-habitat.org"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1276</Words>
  <Characters>7018</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67</cp:revision>
  <dcterms:created xsi:type="dcterms:W3CDTF">2024-10-18T15:54:00Z</dcterms:created>
  <dcterms:modified xsi:type="dcterms:W3CDTF">2024-11-14T17:54:00Z</dcterms:modified>
</cp:coreProperties>
</file>