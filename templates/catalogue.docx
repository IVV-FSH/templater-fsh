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3620"/>
        <w:gridCol w:w="3503"/>
        <w:gridCol w:w="3380"/>
        <w:gridCol w:w="3773"/>
      </w:tblGrid>
      <w:tr w:rsidR="0002367D" w14:paraId="426171F3" w14:textId="1ED71868" w:rsidTr="0002367D">
        <w:tc>
          <w:tcPr>
            <w:tcW w:w="4087" w:type="dxa"/>
          </w:tcPr>
          <w:p w14:paraId="280943D0" w14:textId="3FCA09C8" w:rsidR="0002367D" w:rsidRDefault="002E3498" w:rsidP="009D62D5">
            <w:r>
              <w:t>Titre</w:t>
            </w:r>
          </w:p>
        </w:tc>
        <w:tc>
          <w:tcPr>
            <w:tcW w:w="4980" w:type="dxa"/>
          </w:tcPr>
          <w:p w14:paraId="067B470D" w14:textId="49BECBC9" w:rsidR="0002367D" w:rsidRDefault="0002367D" w:rsidP="009D62D5">
            <w:r>
              <w:t>Dates/Lieu</w:t>
            </w:r>
          </w:p>
        </w:tc>
        <w:tc>
          <w:tcPr>
            <w:tcW w:w="236" w:type="dxa"/>
          </w:tcPr>
          <w:p w14:paraId="70D55F52" w14:textId="08C2F159" w:rsidR="0002367D" w:rsidRDefault="0002367D" w:rsidP="009D62D5">
            <w:r>
              <w:t>Tarif adhérent</w:t>
            </w:r>
          </w:p>
        </w:tc>
        <w:tc>
          <w:tcPr>
            <w:tcW w:w="3773" w:type="dxa"/>
          </w:tcPr>
          <w:p w14:paraId="3CD01723" w14:textId="34DE6653" w:rsidR="0002367D" w:rsidRDefault="0002367D" w:rsidP="009D62D5">
            <w:r>
              <w:t>Tarif non adhérent</w:t>
            </w:r>
          </w:p>
        </w:tc>
      </w:tr>
      <w:tr w:rsidR="0002367D" w14:paraId="1859AB0A" w14:textId="16146CE3" w:rsidTr="0002367D">
        <w:tc>
          <w:tcPr>
            <w:tcW w:w="4087" w:type="dxa"/>
          </w:tcPr>
          <w:p w14:paraId="7EF0749C" w14:textId="21F2FA23" w:rsidR="0002367D" w:rsidRDefault="0002367D" w:rsidP="009D62D5">
            <w:r>
              <w:t xml:space="preserve">+++FOR prog IN </w:t>
            </w:r>
            <w:proofErr w:type="spellStart"/>
            <w:r>
              <w:t>recap</w:t>
            </w:r>
            <w:proofErr w:type="spellEnd"/>
            <w:r>
              <w:t>+++</w:t>
            </w:r>
          </w:p>
        </w:tc>
        <w:tc>
          <w:tcPr>
            <w:tcW w:w="4980" w:type="dxa"/>
          </w:tcPr>
          <w:p w14:paraId="69B67955" w14:textId="77777777" w:rsidR="0002367D" w:rsidRDefault="0002367D" w:rsidP="009D62D5"/>
        </w:tc>
        <w:tc>
          <w:tcPr>
            <w:tcW w:w="236" w:type="dxa"/>
          </w:tcPr>
          <w:p w14:paraId="301A49AE" w14:textId="77777777" w:rsidR="0002367D" w:rsidRDefault="0002367D" w:rsidP="009D62D5"/>
        </w:tc>
        <w:tc>
          <w:tcPr>
            <w:tcW w:w="3773" w:type="dxa"/>
          </w:tcPr>
          <w:p w14:paraId="28A20BC5" w14:textId="77777777" w:rsidR="0002367D" w:rsidRDefault="0002367D" w:rsidP="009D62D5"/>
        </w:tc>
      </w:tr>
      <w:tr w:rsidR="0002367D" w14:paraId="7057AAF3" w14:textId="6BAA4D18" w:rsidTr="0002367D">
        <w:tc>
          <w:tcPr>
            <w:tcW w:w="4087" w:type="dxa"/>
          </w:tcPr>
          <w:p w14:paraId="43036D75" w14:textId="15A36F54" w:rsidR="0002367D" w:rsidRDefault="0002367D" w:rsidP="009D62D5">
            <w:r>
              <w:t>+++</w:t>
            </w:r>
            <w:r w:rsidR="00B86D61">
              <w:t xml:space="preserve">INS </w:t>
            </w:r>
            <w:r>
              <w:t>$</w:t>
            </w:r>
            <w:proofErr w:type="spellStart"/>
            <w:r>
              <w:t>prog.</w:t>
            </w:r>
            <w:r>
              <w:t>titre_fromprog</w:t>
            </w:r>
            <w:proofErr w:type="spellEnd"/>
            <w:r>
              <w:t>+++</w:t>
            </w:r>
          </w:p>
        </w:tc>
        <w:tc>
          <w:tcPr>
            <w:tcW w:w="4980" w:type="dxa"/>
          </w:tcPr>
          <w:p w14:paraId="758AFEA3" w14:textId="02517E8A" w:rsidR="0002367D" w:rsidRDefault="0002367D" w:rsidP="009D62D5"/>
        </w:tc>
        <w:tc>
          <w:tcPr>
            <w:tcW w:w="236" w:type="dxa"/>
          </w:tcPr>
          <w:p w14:paraId="6056EC02" w14:textId="020ED8BA" w:rsidR="0002367D" w:rsidRPr="002E3498" w:rsidRDefault="0002367D" w:rsidP="002E3498">
            <w:r w:rsidRPr="002E3498">
              <w:t>+++INS $</w:t>
            </w:r>
            <w:proofErr w:type="spellStart"/>
            <w:r w:rsidRPr="002E3498">
              <w:t>prog.prixttc_fromprog</w:t>
            </w:r>
            <w:proofErr w:type="spellEnd"/>
            <w:r w:rsidRPr="002E3498">
              <w:t>+++</w:t>
            </w:r>
            <w:r w:rsidRPr="002E3498">
              <w:rPr>
                <w:rFonts w:ascii="Calibri" w:hAnsi="Calibri" w:cs="Calibri"/>
              </w:rPr>
              <w:t> </w:t>
            </w:r>
            <w:r w:rsidRPr="002E3498">
              <w:t>€</w:t>
            </w:r>
          </w:p>
        </w:tc>
        <w:tc>
          <w:tcPr>
            <w:tcW w:w="3773" w:type="dxa"/>
          </w:tcPr>
          <w:p w14:paraId="7F5C8B53" w14:textId="3A3377BB" w:rsidR="0002367D" w:rsidRPr="002E3498" w:rsidRDefault="0002367D" w:rsidP="002E3498">
            <w:r w:rsidRPr="002E3498">
              <w:t>+++INS $</w:t>
            </w:r>
            <w:proofErr w:type="spellStart"/>
            <w:r w:rsidRPr="002E3498">
              <w:t>prog.prixnonadherent_fromprog</w:t>
            </w:r>
            <w:proofErr w:type="spellEnd"/>
            <w:r w:rsidRPr="002E3498">
              <w:t xml:space="preserve"> +++</w:t>
            </w:r>
            <w:r w:rsidRPr="002E3498">
              <w:rPr>
                <w:rFonts w:ascii="Calibri" w:hAnsi="Calibri" w:cs="Calibri"/>
              </w:rPr>
              <w:t> </w:t>
            </w:r>
            <w:r w:rsidRPr="002E3498">
              <w:t>€</w:t>
            </w:r>
          </w:p>
        </w:tc>
      </w:tr>
      <w:tr w:rsidR="0002367D" w14:paraId="1590F1B9" w14:textId="1C59E7DD" w:rsidTr="0002367D">
        <w:tc>
          <w:tcPr>
            <w:tcW w:w="4087" w:type="dxa"/>
          </w:tcPr>
          <w:p w14:paraId="69002BCC" w14:textId="75184B21" w:rsidR="0002367D" w:rsidRDefault="0002367D" w:rsidP="009D62D5">
            <w:r>
              <w:t>+++END-FOR prog+++</w:t>
            </w:r>
          </w:p>
        </w:tc>
        <w:tc>
          <w:tcPr>
            <w:tcW w:w="4980" w:type="dxa"/>
          </w:tcPr>
          <w:p w14:paraId="469D2493" w14:textId="77777777" w:rsidR="0002367D" w:rsidRDefault="0002367D" w:rsidP="009D62D5"/>
        </w:tc>
        <w:tc>
          <w:tcPr>
            <w:tcW w:w="236" w:type="dxa"/>
          </w:tcPr>
          <w:p w14:paraId="4A6CBF4A" w14:textId="77777777" w:rsidR="0002367D" w:rsidRDefault="0002367D" w:rsidP="009D62D5"/>
        </w:tc>
        <w:tc>
          <w:tcPr>
            <w:tcW w:w="3773" w:type="dxa"/>
          </w:tcPr>
          <w:p w14:paraId="4020D4BD" w14:textId="77777777" w:rsidR="0002367D" w:rsidRDefault="0002367D" w:rsidP="009D62D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9D62D5">
          <w:pgSz w:w="16838" w:h="11906" w:orient="landscape"/>
          <w:pgMar w:top="426" w:right="1418" w:bottom="566" w:left="1134"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520FD" w14:textId="77777777" w:rsidR="008F5D08" w:rsidRDefault="008F5D08" w:rsidP="00440510">
      <w:r>
        <w:separator/>
      </w:r>
    </w:p>
  </w:endnote>
  <w:endnote w:type="continuationSeparator" w:id="0">
    <w:p w14:paraId="3550653F" w14:textId="77777777" w:rsidR="008F5D08" w:rsidRDefault="008F5D08"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C896A" w14:textId="77777777" w:rsidR="008F5D08" w:rsidRDefault="008F5D08" w:rsidP="00440510">
      <w:r>
        <w:separator/>
      </w:r>
    </w:p>
  </w:footnote>
  <w:footnote w:type="continuationSeparator" w:id="0">
    <w:p w14:paraId="38F7B52C" w14:textId="77777777" w:rsidR="008F5D08" w:rsidRDefault="008F5D08"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8F5D08"/>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1252</Words>
  <Characters>6888</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71</cp:revision>
  <dcterms:created xsi:type="dcterms:W3CDTF">2024-10-18T15:54:00Z</dcterms:created>
  <dcterms:modified xsi:type="dcterms:W3CDTF">2024-11-14T17:57:00Z</dcterms:modified>
</cp:coreProperties>
</file>