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$prog.public_fromprog+++</w:t>
            </w:r>
          </w:p>
          <w:p w14:paraId="6F5FB954" w14:textId="7C8071F3" w:rsidR="002B0E6A" w:rsidRPr="00AB2866" w:rsidRDefault="002B0E6A" w:rsidP="005841C7">
            <w:r w:rsidRPr="00AB2866">
              <w:t>+++IF $prog.ouvertepersaccomp_fromprog[0]+++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r w:rsidRPr="00660029">
              <w:rPr>
                <w:lang w:val="en-US"/>
              </w:rPr>
              <w:t>Prérequis</w:t>
            </w:r>
          </w:p>
          <w:p w14:paraId="7431A43F" w14:textId="7DABAB19" w:rsidR="002B0E6A" w:rsidRPr="00660029" w:rsidRDefault="002B0E6A" w:rsidP="005841C7">
            <w:pPr>
              <w:rPr>
                <w:lang w:val="en-US"/>
              </w:rPr>
            </w:pPr>
            <w:r w:rsidRPr="00660029">
              <w:rPr>
                <w:lang w:val="en-US"/>
              </w:rPr>
              <w:t>+++INS $prog.prerequis_fromprog+++</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1B994D3" w:rsidR="003D751B" w:rsidRPr="00AB2866" w:rsidRDefault="003D751B" w:rsidP="005841C7">
            <w:r w:rsidRPr="00AB2866">
              <w:t>Adhérent : +++INS $prog.</w:t>
            </w:r>
            <w:r w:rsidR="004F4285">
              <w:t>prixadh</w:t>
            </w:r>
            <w:r w:rsidRPr="00AB2866">
              <w:t>+++ €</w:t>
            </w:r>
          </w:p>
          <w:p w14:paraId="608F5C63" w14:textId="5296E986" w:rsidR="003D751B" w:rsidRPr="00AB2866" w:rsidRDefault="003D751B" w:rsidP="005841C7">
            <w:r w:rsidRPr="00AB2866">
              <w:t>Non adhérent : +++INS $prog.</w:t>
            </w:r>
            <w:r w:rsidR="004F4285">
              <w:t>prixnonadh</w:t>
            </w:r>
            <w:r w:rsidRPr="00AB2866">
              <w:t xml:space="preserve"> +++ € </w:t>
            </w:r>
          </w:p>
          <w:p w14:paraId="76D82A7D" w14:textId="77777777" w:rsidR="003D751B" w:rsidRPr="00AB2866" w:rsidRDefault="003D751B" w:rsidP="005841C7">
            <w:r w:rsidRPr="00AB2866">
              <w:t>+++IF $prog.lieuxdemij_cumul.includes("intra")+++</w:t>
            </w:r>
          </w:p>
          <w:p w14:paraId="5DE2E629" w14:textId="77777777" w:rsidR="003D751B" w:rsidRPr="00AB2866" w:rsidRDefault="003D751B" w:rsidP="005841C7">
            <w:r w:rsidRPr="00AB2866">
              <w:lastRenderedPageBreak/>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4FD69694" w:rsidR="003D751B" w:rsidRPr="00AB2866" w:rsidRDefault="003D751B" w:rsidP="005841C7">
            <w:r w:rsidRPr="00AB2866">
              <w:t>moitie = parseInt($prog.</w:t>
            </w:r>
            <w:r w:rsidR="004F4285">
              <w:t>prixadh</w:t>
            </w:r>
            <w:r w:rsidRPr="00AB2866">
              <w:t>)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const data = $prog.Formateurice || ''; const isPlural = $prog.nb_formateurs &gt; 1; const countMadame = (data.match(/Madame/g) || []).length; const countMonsieur = (data.match(/Monsieur/g) || []).length; let result = ''; if (isPlural) { result = countMonsieur &gt; 0 ? 'Formateurs' : (countMadame === </w:t>
            </w:r>
            <w:r w:rsidR="00982427">
              <w:t>$prog.nb_formateurs</w:t>
            </w:r>
            <w:r w:rsidRPr="00AB2866">
              <w:t xml:space="preserve"> ? 'Formatrices' : 'Formateur·ice</w:t>
            </w:r>
            <w:r w:rsidR="00982427">
              <w:t>s</w:t>
            </w:r>
            <w:r w:rsidRPr="00AB2866">
              <w:t>'); } else { result = data.includes('Monsieur') ? 'Formateur' : (data.includes('Madame') ? 'Formatrice' : 'Formateur·ice'); } result;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&lt;meta charset="UTF-8"&gt;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${$prog.objectifs_fromprog}</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&lt;meta charset="UTF-8"&gt;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${$prog.modaliteseval_fromprog}</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21E840C2" w14:textId="77777777" w:rsidR="00604183" w:rsidRDefault="00BA436D" w:rsidP="00604183">
      <w:r w:rsidRPr="00AB2866">
        <w:br w:type="page"/>
      </w:r>
      <w:r w:rsidR="00A61495" w:rsidRPr="00AB2866">
        <w:lastRenderedPageBreak/>
        <w:t>+++END-FOR prog+++</w:t>
      </w:r>
      <w:r w:rsidR="00604183">
        <w:br w:type="page"/>
      </w:r>
    </w:p>
    <w:p w14:paraId="7BC20196" w14:textId="32E1F7B2" w:rsidR="009D62D5" w:rsidRDefault="009D62D5" w:rsidP="00604183">
      <w:pP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TableauGrille2-Accentuation6"/>
        <w:tblW w:w="0" w:type="auto"/>
        <w:tblLayout w:type="fixed"/>
        <w:tblLook w:val="04A0" w:firstRow="1" w:lastRow="0" w:firstColumn="1" w:lastColumn="0" w:noHBand="0" w:noVBand="1"/>
      </w:tblPr>
      <w:tblGrid>
        <w:gridCol w:w="4111"/>
        <w:gridCol w:w="2354"/>
        <w:gridCol w:w="2359"/>
        <w:gridCol w:w="2090"/>
      </w:tblGrid>
      <w:tr w:rsidR="003A7178" w14:paraId="426171F3" w14:textId="1ED71868" w:rsidTr="000D1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80943D0" w14:textId="3FCA09C8" w:rsidR="0002367D" w:rsidRPr="001F40F3" w:rsidRDefault="002E3498" w:rsidP="003A7178">
            <w:pPr>
              <w:jc w:val="center"/>
              <w:rPr>
                <w:color w:val="181A38" w:themeColor="accent6" w:themeShade="BF"/>
              </w:rPr>
            </w:pPr>
            <w:r w:rsidRPr="001F40F3">
              <w:rPr>
                <w:color w:val="181A38" w:themeColor="accent6" w:themeShade="BF"/>
              </w:rPr>
              <w:t>Titre</w:t>
            </w:r>
          </w:p>
        </w:tc>
        <w:tc>
          <w:tcPr>
            <w:tcW w:w="2354" w:type="dxa"/>
          </w:tcPr>
          <w:p w14:paraId="067B470D" w14:textId="49BECBC9" w:rsidR="0002367D" w:rsidRPr="001F40F3" w:rsidRDefault="0002367D" w:rsidP="003A7178">
            <w:pPr>
              <w:jc w:val="center"/>
              <w:cnfStyle w:val="100000000000" w:firstRow="1" w:lastRow="0" w:firstColumn="0" w:lastColumn="0" w:oddVBand="0" w:evenVBand="0" w:oddHBand="0" w:evenHBand="0" w:firstRowFirstColumn="0" w:firstRowLastColumn="0" w:lastRowFirstColumn="0" w:lastRowLastColumn="0"/>
              <w:rPr>
                <w:color w:val="181A38" w:themeColor="accent6" w:themeShade="BF"/>
              </w:rPr>
            </w:pPr>
            <w:r w:rsidRPr="001F40F3">
              <w:rPr>
                <w:color w:val="181A38" w:themeColor="accent6" w:themeShade="BF"/>
              </w:rPr>
              <w:t>Dates/Lieu</w:t>
            </w:r>
          </w:p>
        </w:tc>
        <w:tc>
          <w:tcPr>
            <w:tcW w:w="2359" w:type="dxa"/>
          </w:tcPr>
          <w:p w14:paraId="70D55F52" w14:textId="08C2F159" w:rsidR="0002367D" w:rsidRPr="001F40F3" w:rsidRDefault="0002367D" w:rsidP="003A7178">
            <w:pPr>
              <w:jc w:val="center"/>
              <w:cnfStyle w:val="100000000000" w:firstRow="1" w:lastRow="0" w:firstColumn="0" w:lastColumn="0" w:oddVBand="0" w:evenVBand="0" w:oddHBand="0" w:evenHBand="0" w:firstRowFirstColumn="0" w:firstRowLastColumn="0" w:lastRowFirstColumn="0" w:lastRowLastColumn="0"/>
              <w:rPr>
                <w:color w:val="181A38" w:themeColor="accent6" w:themeShade="BF"/>
              </w:rPr>
            </w:pPr>
            <w:r w:rsidRPr="001F40F3">
              <w:rPr>
                <w:color w:val="181A38" w:themeColor="accent6" w:themeShade="BF"/>
              </w:rPr>
              <w:t>Tarif adhérent</w:t>
            </w:r>
          </w:p>
        </w:tc>
        <w:tc>
          <w:tcPr>
            <w:tcW w:w="2090" w:type="dxa"/>
          </w:tcPr>
          <w:p w14:paraId="3CD01723" w14:textId="34DE6653" w:rsidR="0002367D" w:rsidRPr="001F40F3" w:rsidRDefault="0002367D" w:rsidP="003A7178">
            <w:pPr>
              <w:jc w:val="center"/>
              <w:cnfStyle w:val="100000000000" w:firstRow="1" w:lastRow="0" w:firstColumn="0" w:lastColumn="0" w:oddVBand="0" w:evenVBand="0" w:oddHBand="0" w:evenHBand="0" w:firstRowFirstColumn="0" w:firstRowLastColumn="0" w:lastRowFirstColumn="0" w:lastRowLastColumn="0"/>
              <w:rPr>
                <w:color w:val="181A38" w:themeColor="accent6" w:themeShade="BF"/>
              </w:rPr>
            </w:pPr>
            <w:r w:rsidRPr="001F40F3">
              <w:rPr>
                <w:color w:val="181A38" w:themeColor="accent6" w:themeShade="BF"/>
              </w:rPr>
              <w:t>Tarif non adhérent</w:t>
            </w:r>
          </w:p>
        </w:tc>
      </w:tr>
      <w:tr w:rsidR="003A7178" w14:paraId="1859AB0A" w14:textId="16146CE3" w:rsidTr="000D1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EF0749C" w14:textId="25B28739" w:rsidR="0002367D" w:rsidRDefault="0002367D" w:rsidP="009D62D5">
            <w:r>
              <w:t xml:space="preserve">+++FOR prog IN </w:t>
            </w:r>
            <w:r w:rsidR="000D1BEA">
              <w:t>records</w:t>
            </w:r>
            <w:r>
              <w:t>+++</w:t>
            </w:r>
          </w:p>
        </w:tc>
        <w:tc>
          <w:tcPr>
            <w:tcW w:w="2354" w:type="dxa"/>
          </w:tcPr>
          <w:p w14:paraId="69B6795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2359" w:type="dxa"/>
          </w:tcPr>
          <w:p w14:paraId="301A49AE"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2090" w:type="dxa"/>
          </w:tcPr>
          <w:p w14:paraId="28A20BC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r>
      <w:tr w:rsidR="005D494F" w14:paraId="7057AAF3" w14:textId="6BAA4D18" w:rsidTr="000D1BEA">
        <w:tc>
          <w:tcPr>
            <w:cnfStyle w:val="001000000000" w:firstRow="0" w:lastRow="0" w:firstColumn="1" w:lastColumn="0" w:oddVBand="0" w:evenVBand="0" w:oddHBand="0" w:evenHBand="0" w:firstRowFirstColumn="0" w:firstRowLastColumn="0" w:lastRowFirstColumn="0" w:lastRowLastColumn="0"/>
            <w:tcW w:w="4111" w:type="dxa"/>
          </w:tcPr>
          <w:p w14:paraId="4E8361D4" w14:textId="77777777" w:rsidR="00E84C15" w:rsidRDefault="00E84C15" w:rsidP="00E84C15">
            <w:r>
              <w:t>+++</w:t>
            </w:r>
            <w:r>
              <w:t>INS $prog.</w:t>
            </w:r>
            <w:r>
              <w:t>titre_fromprog+++</w:t>
            </w:r>
          </w:p>
          <w:p w14:paraId="43036D75" w14:textId="2019226F" w:rsidR="000D1BEA" w:rsidRPr="000D1BEA" w:rsidRDefault="000D1BEA" w:rsidP="00E84C15">
            <w:pPr>
              <w:rPr>
                <w:b w:val="0"/>
                <w:bCs w:val="0"/>
              </w:rPr>
            </w:pPr>
            <w:r>
              <w:rPr>
                <w:b w:val="0"/>
                <w:bCs w:val="0"/>
              </w:rPr>
              <w:t xml:space="preserve">par </w:t>
            </w:r>
            <w:r w:rsidRPr="000D1BEA">
              <w:rPr>
                <w:b w:val="0"/>
                <w:bCs w:val="0"/>
              </w:rPr>
              <w:t>+++INS $prog.Formateurice.replace(/"/g, '')+++</w:t>
            </w:r>
          </w:p>
        </w:tc>
        <w:tc>
          <w:tcPr>
            <w:tcW w:w="2354" w:type="dxa"/>
          </w:tcPr>
          <w:p w14:paraId="758AFEA3" w14:textId="5DC0485F" w:rsidR="00E84C15" w:rsidRDefault="00E84C15" w:rsidP="00E84C15">
            <w:pPr>
              <w:cnfStyle w:val="000000000000" w:firstRow="0" w:lastRow="0" w:firstColumn="0" w:lastColumn="0" w:oddVBand="0" w:evenVBand="0" w:oddHBand="0" w:evenHBand="0" w:firstRowFirstColumn="0" w:firstRowLastColumn="0" w:lastRowFirstColumn="0" w:lastRowLastColumn="0"/>
            </w:pPr>
            <w:r>
              <w:t xml:space="preserve">+++INS $prog.dates+++ </w:t>
            </w:r>
            <w:r w:rsidR="000D1BEA">
              <w:t>+++INS $prog.lieuxdemij_cumul+++</w:t>
            </w:r>
          </w:p>
        </w:tc>
        <w:tc>
          <w:tcPr>
            <w:tcW w:w="2359" w:type="dxa"/>
          </w:tcPr>
          <w:p w14:paraId="6056EC02" w14:textId="32718257" w:rsidR="00E84C15" w:rsidRPr="002E3498" w:rsidRDefault="00E84C15" w:rsidP="00D87546">
            <w:pPr>
              <w:jc w:val="right"/>
              <w:cnfStyle w:val="000000000000" w:firstRow="0" w:lastRow="0" w:firstColumn="0" w:lastColumn="0" w:oddVBand="0" w:evenVBand="0" w:oddHBand="0" w:evenHBand="0" w:firstRowFirstColumn="0" w:firstRowLastColumn="0" w:lastRowFirstColumn="0" w:lastRowLastColumn="0"/>
            </w:pPr>
            <w:r w:rsidRPr="002E3498">
              <w:t>+++INS $prog.</w:t>
            </w:r>
            <w:r w:rsidR="004F4285">
              <w:t>prixadh</w:t>
            </w:r>
            <w:r w:rsidRPr="002E3498">
              <w:t>+++</w:t>
            </w:r>
            <w:r w:rsidRPr="002E3498">
              <w:rPr>
                <w:rFonts w:ascii="Calibri" w:hAnsi="Calibri" w:cs="Calibri"/>
              </w:rPr>
              <w:t> </w:t>
            </w:r>
            <w:r w:rsidRPr="002E3498">
              <w:t>€</w:t>
            </w:r>
          </w:p>
        </w:tc>
        <w:tc>
          <w:tcPr>
            <w:tcW w:w="2090" w:type="dxa"/>
          </w:tcPr>
          <w:p w14:paraId="7F5C8B53" w14:textId="2ACD58A2" w:rsidR="00E84C15" w:rsidRPr="002E3498" w:rsidRDefault="00E84C15" w:rsidP="00D87546">
            <w:pPr>
              <w:jc w:val="right"/>
              <w:cnfStyle w:val="000000000000" w:firstRow="0" w:lastRow="0" w:firstColumn="0" w:lastColumn="0" w:oddVBand="0" w:evenVBand="0" w:oddHBand="0" w:evenHBand="0" w:firstRowFirstColumn="0" w:firstRowLastColumn="0" w:lastRowFirstColumn="0" w:lastRowLastColumn="0"/>
            </w:pPr>
            <w:r w:rsidRPr="002E3498">
              <w:t>+++INS $prog.</w:t>
            </w:r>
            <w:r w:rsidR="004F4285">
              <w:t>prixnonadh</w:t>
            </w:r>
            <w:r w:rsidRPr="002E3498">
              <w:t xml:space="preserve"> +++</w:t>
            </w:r>
            <w:r w:rsidRPr="002E3498">
              <w:rPr>
                <w:rFonts w:ascii="Calibri" w:hAnsi="Calibri" w:cs="Calibri"/>
              </w:rPr>
              <w:t> </w:t>
            </w:r>
            <w:r w:rsidRPr="002E3498">
              <w:t>€</w:t>
            </w:r>
          </w:p>
        </w:tc>
      </w:tr>
      <w:tr w:rsidR="003A7178" w14:paraId="1590F1B9" w14:textId="1C59E7DD" w:rsidTr="000D1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9002BCC" w14:textId="75184B21" w:rsidR="00E84C15" w:rsidRDefault="00E84C15" w:rsidP="00E84C15">
            <w:r>
              <w:t>+++END-FOR prog+++</w:t>
            </w:r>
          </w:p>
        </w:tc>
        <w:tc>
          <w:tcPr>
            <w:tcW w:w="2354" w:type="dxa"/>
          </w:tcPr>
          <w:p w14:paraId="469D2493"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2359" w:type="dxa"/>
          </w:tcPr>
          <w:p w14:paraId="4A6CBF4A"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2090" w:type="dxa"/>
          </w:tcPr>
          <w:p w14:paraId="4020D4BD"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r>
    </w:tbl>
    <w:p w14:paraId="09DCC77B" w14:textId="77777777" w:rsidR="009D62D5" w:rsidRPr="009D62D5" w:rsidRDefault="009D62D5" w:rsidP="009D62D5">
      <w:pPr>
        <w:rPr>
          <w:sz w:val="2"/>
          <w:szCs w:val="2"/>
        </w:rPr>
      </w:pPr>
    </w:p>
    <w:p w14:paraId="0F8F9190" w14:textId="77777777" w:rsidR="009D62D5" w:rsidRPr="00FF3610" w:rsidRDefault="009D62D5" w:rsidP="009D62D5">
      <w:pPr>
        <w:rPr>
          <w:sz w:val="2"/>
          <w:szCs w:val="2"/>
        </w:rPr>
      </w:pPr>
    </w:p>
    <w:p w14:paraId="442ACF5E" w14:textId="77777777" w:rsidR="00604183" w:rsidRDefault="00604183" w:rsidP="00974820">
      <w:pPr>
        <w:jc w:val="center"/>
        <w:rPr>
          <w:b/>
          <w:bCs/>
          <w:color w:val="EA740E" w:themeColor="accent1" w:themeShade="BF"/>
          <w:sz w:val="50"/>
          <w:szCs w:val="52"/>
        </w:rPr>
      </w:pPr>
      <w:r>
        <w:rPr>
          <w:b/>
          <w:bCs/>
          <w:color w:val="EA740E" w:themeColor="accent1" w:themeShade="BF"/>
          <w:sz w:val="50"/>
          <w:szCs w:val="52"/>
        </w:rPr>
        <w:br w:type="page"/>
      </w:r>
    </w:p>
    <w:p w14:paraId="7763F437" w14:textId="07A44655"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19"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6"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0"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Br</w:t>
            </w:r>
            <w:r w:rsidRPr="00AB2866">
              <w:rPr>
                <w:rFonts w:ascii="Luciole" w:hAnsi="Luciole" w:cs="Luciole"/>
              </w:rPr>
              <w:t>é</w:t>
            </w:r>
            <w:r w:rsidRPr="00AB2866">
              <w:t xml:space="preserve">guet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55905621" w:rsidR="00FA42D9" w:rsidRPr="00AB2866" w:rsidRDefault="00294B80" w:rsidP="00B83D6D">
            <w:pPr>
              <w:pStyle w:val="Titre3"/>
              <w:spacing w:before="0"/>
              <w:jc w:val="center"/>
              <w:rPr>
                <w:sz w:val="22"/>
                <w:szCs w:val="22"/>
              </w:rPr>
            </w:pPr>
            <w:r>
              <w:rPr>
                <w:sz w:val="22"/>
                <w:szCs w:val="22"/>
              </w:rPr>
              <w:t xml:space="preserve">Isadora Vuong Van, </w:t>
            </w:r>
            <w:r w:rsidR="00FA42D9" w:rsidRPr="00AB2866">
              <w:rPr>
                <w:sz w:val="22"/>
                <w:szCs w:val="22"/>
              </w:rPr>
              <w:t xml:space="preserve">Pôle Formations </w:t>
            </w:r>
            <w:hyperlink r:id="rId21" w:history="1">
              <w:r w:rsidR="00FA42D9" w:rsidRPr="00AB2866">
                <w:rPr>
                  <w:rStyle w:val="Lienhypertexte"/>
                  <w:color w:val="auto"/>
                  <w:sz w:val="22"/>
                  <w:szCs w:val="22"/>
                </w:rPr>
                <w:t>formation@sante-habitat.org</w:t>
              </w:r>
            </w:hyperlink>
            <w:r w:rsidR="00FA42D9"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2"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3"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4"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5"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26"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6"/>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headerReference w:type="default" r:id="rId27"/>
      <w:footerReference w:type="default" r:id="rId28"/>
      <w:headerReference w:type="first" r:id="rId29"/>
      <w:footerReference w:type="first" r:id="rId30"/>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7FE656" w14:textId="77777777" w:rsidR="00C4374A" w:rsidRDefault="00C4374A" w:rsidP="00440510">
      <w:r>
        <w:separator/>
      </w:r>
    </w:p>
  </w:endnote>
  <w:endnote w:type="continuationSeparator" w:id="0">
    <w:p w14:paraId="184F7AB3" w14:textId="77777777" w:rsidR="00C4374A" w:rsidRDefault="00C4374A"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0813A5" w14:textId="77777777" w:rsidR="00C4374A" w:rsidRDefault="00C4374A" w:rsidP="00440510">
      <w:r>
        <w:separator/>
      </w:r>
    </w:p>
  </w:footnote>
  <w:footnote w:type="continuationSeparator" w:id="0">
    <w:p w14:paraId="607FEDA8" w14:textId="77777777" w:rsidR="00C4374A" w:rsidRDefault="00C4374A"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D1BEA"/>
    <w:rsid w:val="000E580E"/>
    <w:rsid w:val="000F284A"/>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1F40F3"/>
    <w:rsid w:val="00211347"/>
    <w:rsid w:val="00211652"/>
    <w:rsid w:val="002176ED"/>
    <w:rsid w:val="0022134C"/>
    <w:rsid w:val="00231D68"/>
    <w:rsid w:val="00245D85"/>
    <w:rsid w:val="002477D6"/>
    <w:rsid w:val="002501A2"/>
    <w:rsid w:val="00251D0A"/>
    <w:rsid w:val="002611E3"/>
    <w:rsid w:val="00273221"/>
    <w:rsid w:val="00274A86"/>
    <w:rsid w:val="00283410"/>
    <w:rsid w:val="00294B80"/>
    <w:rsid w:val="002B0E6A"/>
    <w:rsid w:val="002B1099"/>
    <w:rsid w:val="002D4B61"/>
    <w:rsid w:val="002D5553"/>
    <w:rsid w:val="002E0852"/>
    <w:rsid w:val="002E3498"/>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A7178"/>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4F4285"/>
    <w:rsid w:val="004F5A6D"/>
    <w:rsid w:val="00503CF5"/>
    <w:rsid w:val="00521CC0"/>
    <w:rsid w:val="00543418"/>
    <w:rsid w:val="00552C76"/>
    <w:rsid w:val="00556A1C"/>
    <w:rsid w:val="00572594"/>
    <w:rsid w:val="00583A9A"/>
    <w:rsid w:val="005841C7"/>
    <w:rsid w:val="00587837"/>
    <w:rsid w:val="005A1D56"/>
    <w:rsid w:val="005A7E70"/>
    <w:rsid w:val="005C0A40"/>
    <w:rsid w:val="005C3C10"/>
    <w:rsid w:val="005D0B2B"/>
    <w:rsid w:val="005D2057"/>
    <w:rsid w:val="005D494F"/>
    <w:rsid w:val="005F0C41"/>
    <w:rsid w:val="005F4F80"/>
    <w:rsid w:val="005F75F6"/>
    <w:rsid w:val="0060104D"/>
    <w:rsid w:val="0060186C"/>
    <w:rsid w:val="00604183"/>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5CF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86D61"/>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74A"/>
    <w:rsid w:val="00C43C32"/>
    <w:rsid w:val="00C5104B"/>
    <w:rsid w:val="00C51703"/>
    <w:rsid w:val="00C61093"/>
    <w:rsid w:val="00C67ACF"/>
    <w:rsid w:val="00C71876"/>
    <w:rsid w:val="00C759B7"/>
    <w:rsid w:val="00C808B9"/>
    <w:rsid w:val="00CA2B8B"/>
    <w:rsid w:val="00CB40BE"/>
    <w:rsid w:val="00CB41E7"/>
    <w:rsid w:val="00CB5E23"/>
    <w:rsid w:val="00CB7E6C"/>
    <w:rsid w:val="00CC597C"/>
    <w:rsid w:val="00CD5338"/>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546"/>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4C1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544A0"/>
    <w:rsid w:val="00F61144"/>
    <w:rsid w:val="00F64AFD"/>
    <w:rsid w:val="00F73F63"/>
    <w:rsid w:val="00F94EB2"/>
    <w:rsid w:val="00FA3235"/>
    <w:rsid w:val="00FA42D9"/>
    <w:rsid w:val="00FB0FB5"/>
    <w:rsid w:val="00FC25EA"/>
    <w:rsid w:val="00FC3FE8"/>
    <w:rsid w:val="00FC4A8C"/>
    <w:rsid w:val="00FC6A40"/>
    <w:rsid w:val="00FE5224"/>
    <w:rsid w:val="00FE6B7A"/>
    <w:rsid w:val="00FF36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 w:type="table" w:styleId="TableauGrille1Clair-Accentuation6">
    <w:name w:val="Grid Table 1 Light Accent 6"/>
    <w:basedOn w:val="TableauNormal"/>
    <w:uiPriority w:val="46"/>
    <w:rsid w:val="00604183"/>
    <w:pPr>
      <w:spacing w:after="0" w:line="240" w:lineRule="auto"/>
    </w:pPr>
    <w:tblPr>
      <w:tblStyleRowBandSize w:val="1"/>
      <w:tblStyleColBandSize w:val="1"/>
      <w:tblBorders>
        <w:top w:val="single" w:sz="4" w:space="0" w:color="8F93CE" w:themeColor="accent6" w:themeTint="66"/>
        <w:left w:val="single" w:sz="4" w:space="0" w:color="8F93CE" w:themeColor="accent6" w:themeTint="66"/>
        <w:bottom w:val="single" w:sz="4" w:space="0" w:color="8F93CE" w:themeColor="accent6" w:themeTint="66"/>
        <w:right w:val="single" w:sz="4" w:space="0" w:color="8F93CE" w:themeColor="accent6" w:themeTint="66"/>
        <w:insideH w:val="single" w:sz="4" w:space="0" w:color="8F93CE" w:themeColor="accent6" w:themeTint="66"/>
        <w:insideV w:val="single" w:sz="4" w:space="0" w:color="8F93CE" w:themeColor="accent6" w:themeTint="66"/>
      </w:tblBorders>
    </w:tblPr>
    <w:tblStylePr w:type="firstRow">
      <w:rPr>
        <w:b/>
        <w:bCs/>
      </w:rPr>
      <w:tblPr/>
      <w:tcPr>
        <w:tcBorders>
          <w:bottom w:val="single" w:sz="12" w:space="0" w:color="575DB6" w:themeColor="accent6" w:themeTint="99"/>
        </w:tcBorders>
      </w:tcPr>
    </w:tblStylePr>
    <w:tblStylePr w:type="lastRow">
      <w:rPr>
        <w:b/>
        <w:bCs/>
      </w:rPr>
      <w:tblPr/>
      <w:tcPr>
        <w:tcBorders>
          <w:top w:val="double" w:sz="2" w:space="0" w:color="575DB6" w:themeColor="accent6" w:themeTint="99"/>
        </w:tcBorders>
      </w:tcPr>
    </w:tblStylePr>
    <w:tblStylePr w:type="firstCol">
      <w:rPr>
        <w:b/>
        <w:bCs/>
      </w:rPr>
    </w:tblStylePr>
    <w:tblStylePr w:type="lastCol">
      <w:rPr>
        <w:b/>
        <w:bCs/>
      </w:rPr>
    </w:tblStylePr>
  </w:style>
  <w:style w:type="table" w:styleId="TableauGrille4-Accentuation6">
    <w:name w:val="Grid Table 4 Accent 6"/>
    <w:basedOn w:val="TableauNormal"/>
    <w:uiPriority w:val="49"/>
    <w:rsid w:val="00604183"/>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color w:val="FFFFFF" w:themeColor="background1"/>
      </w:rPr>
      <w:tblPr/>
      <w:tcPr>
        <w:tcBorders>
          <w:top w:val="single" w:sz="4" w:space="0" w:color="21244C" w:themeColor="accent6"/>
          <w:left w:val="single" w:sz="4" w:space="0" w:color="21244C" w:themeColor="accent6"/>
          <w:bottom w:val="single" w:sz="4" w:space="0" w:color="21244C" w:themeColor="accent6"/>
          <w:right w:val="single" w:sz="4" w:space="0" w:color="21244C" w:themeColor="accent6"/>
          <w:insideH w:val="nil"/>
          <w:insideV w:val="nil"/>
        </w:tcBorders>
        <w:shd w:val="clear" w:color="auto" w:fill="21244C" w:themeFill="accent6"/>
      </w:tcPr>
    </w:tblStylePr>
    <w:tblStylePr w:type="lastRow">
      <w:rPr>
        <w:b/>
        <w:bCs/>
      </w:rPr>
      <w:tblPr/>
      <w:tcPr>
        <w:tcBorders>
          <w:top w:val="double" w:sz="4" w:space="0" w:color="21244C" w:themeColor="accent6"/>
        </w:tcBorders>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 w:type="table" w:styleId="TableauGrille4-Accentuation2">
    <w:name w:val="Grid Table 4 Accent 2"/>
    <w:basedOn w:val="TableauNormal"/>
    <w:uiPriority w:val="49"/>
    <w:rsid w:val="003A7178"/>
    <w:pPr>
      <w:spacing w:after="0" w:line="240" w:lineRule="auto"/>
    </w:pPr>
    <w:tblPr>
      <w:tblStyleRowBandSize w:val="1"/>
      <w:tblStyleColBandSize w:val="1"/>
      <w:tblBorders>
        <w:top w:val="single" w:sz="4" w:space="0" w:color="3DB2FF" w:themeColor="accent2" w:themeTint="99"/>
        <w:left w:val="single" w:sz="4" w:space="0" w:color="3DB2FF" w:themeColor="accent2" w:themeTint="99"/>
        <w:bottom w:val="single" w:sz="4" w:space="0" w:color="3DB2FF" w:themeColor="accent2" w:themeTint="99"/>
        <w:right w:val="single" w:sz="4" w:space="0" w:color="3DB2FF" w:themeColor="accent2" w:themeTint="99"/>
        <w:insideH w:val="single" w:sz="4" w:space="0" w:color="3DB2FF" w:themeColor="accent2" w:themeTint="99"/>
        <w:insideV w:val="single" w:sz="4" w:space="0" w:color="3DB2FF" w:themeColor="accent2" w:themeTint="99"/>
      </w:tblBorders>
    </w:tblPr>
    <w:tblStylePr w:type="firstRow">
      <w:rPr>
        <w:b/>
        <w:bCs/>
        <w:color w:val="FFFFFF" w:themeColor="background1"/>
      </w:rPr>
      <w:tblPr/>
      <w:tcPr>
        <w:tcBorders>
          <w:top w:val="single" w:sz="4" w:space="0" w:color="0071BB" w:themeColor="accent2"/>
          <w:left w:val="single" w:sz="4" w:space="0" w:color="0071BB" w:themeColor="accent2"/>
          <w:bottom w:val="single" w:sz="4" w:space="0" w:color="0071BB" w:themeColor="accent2"/>
          <w:right w:val="single" w:sz="4" w:space="0" w:color="0071BB" w:themeColor="accent2"/>
          <w:insideH w:val="nil"/>
          <w:insideV w:val="nil"/>
        </w:tcBorders>
        <w:shd w:val="clear" w:color="auto" w:fill="0071BB" w:themeFill="accent2"/>
      </w:tcPr>
    </w:tblStylePr>
    <w:tblStylePr w:type="lastRow">
      <w:rPr>
        <w:b/>
        <w:bCs/>
      </w:rPr>
      <w:tblPr/>
      <w:tcPr>
        <w:tcBorders>
          <w:top w:val="double" w:sz="4" w:space="0" w:color="0071BB" w:themeColor="accent2"/>
        </w:tcBorders>
      </w:tcPr>
    </w:tblStylePr>
    <w:tblStylePr w:type="firstCol">
      <w:rPr>
        <w:b/>
        <w:bCs/>
      </w:rPr>
    </w:tblStylePr>
    <w:tblStylePr w:type="lastCol">
      <w:rPr>
        <w:b/>
        <w:bCs/>
      </w:rPr>
    </w:tblStylePr>
    <w:tblStylePr w:type="band1Vert">
      <w:tblPr/>
      <w:tcPr>
        <w:shd w:val="clear" w:color="auto" w:fill="BEE5FF" w:themeFill="accent2" w:themeFillTint="33"/>
      </w:tcPr>
    </w:tblStylePr>
    <w:tblStylePr w:type="band1Horz">
      <w:tblPr/>
      <w:tcPr>
        <w:shd w:val="clear" w:color="auto" w:fill="BEE5FF" w:themeFill="accent2" w:themeFillTint="33"/>
      </w:tcPr>
    </w:tblStylePr>
  </w:style>
  <w:style w:type="table" w:styleId="TableauGrille3-Accentuation6">
    <w:name w:val="Grid Table 3 Accent 6"/>
    <w:basedOn w:val="TableauNormal"/>
    <w:uiPriority w:val="48"/>
    <w:rsid w:val="00D87546"/>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C9E6" w:themeFill="accent6" w:themeFillTint="33"/>
      </w:tcPr>
    </w:tblStylePr>
    <w:tblStylePr w:type="band1Horz">
      <w:tblPr/>
      <w:tcPr>
        <w:shd w:val="clear" w:color="auto" w:fill="C7C9E6" w:themeFill="accent6" w:themeFillTint="33"/>
      </w:tcPr>
    </w:tblStylePr>
    <w:tblStylePr w:type="neCell">
      <w:tblPr/>
      <w:tcPr>
        <w:tcBorders>
          <w:bottom w:val="single" w:sz="4" w:space="0" w:color="575DB6" w:themeColor="accent6" w:themeTint="99"/>
        </w:tcBorders>
      </w:tcPr>
    </w:tblStylePr>
    <w:tblStylePr w:type="nwCell">
      <w:tblPr/>
      <w:tcPr>
        <w:tcBorders>
          <w:bottom w:val="single" w:sz="4" w:space="0" w:color="575DB6" w:themeColor="accent6" w:themeTint="99"/>
        </w:tcBorders>
      </w:tcPr>
    </w:tblStylePr>
    <w:tblStylePr w:type="seCell">
      <w:tblPr/>
      <w:tcPr>
        <w:tcBorders>
          <w:top w:val="single" w:sz="4" w:space="0" w:color="575DB6" w:themeColor="accent6" w:themeTint="99"/>
        </w:tcBorders>
      </w:tcPr>
    </w:tblStylePr>
    <w:tblStylePr w:type="swCell">
      <w:tblPr/>
      <w:tcPr>
        <w:tcBorders>
          <w:top w:val="single" w:sz="4" w:space="0" w:color="575DB6" w:themeColor="accent6" w:themeTint="99"/>
        </w:tcBorders>
      </w:tcPr>
    </w:tblStylePr>
  </w:style>
  <w:style w:type="table" w:styleId="TableauGrille2-Accentuation6">
    <w:name w:val="Grid Table 2 Accent 6"/>
    <w:basedOn w:val="TableauNormal"/>
    <w:uiPriority w:val="47"/>
    <w:rsid w:val="00D87546"/>
    <w:pPr>
      <w:spacing w:after="0" w:line="240" w:lineRule="auto"/>
    </w:pPr>
    <w:tblPr>
      <w:tblStyleRowBandSize w:val="1"/>
      <w:tblStyleColBandSize w:val="1"/>
      <w:tblBorders>
        <w:top w:val="single" w:sz="2" w:space="0" w:color="575DB6" w:themeColor="accent6" w:themeTint="99"/>
        <w:bottom w:val="single" w:sz="2" w:space="0" w:color="575DB6" w:themeColor="accent6" w:themeTint="99"/>
        <w:insideH w:val="single" w:sz="2" w:space="0" w:color="575DB6" w:themeColor="accent6" w:themeTint="99"/>
        <w:insideV w:val="single" w:sz="2" w:space="0" w:color="575DB6" w:themeColor="accent6" w:themeTint="99"/>
      </w:tblBorders>
    </w:tblPr>
    <w:tblStylePr w:type="firstRow">
      <w:rPr>
        <w:b/>
        <w:bCs/>
      </w:rPr>
      <w:tblPr/>
      <w:tcPr>
        <w:tcBorders>
          <w:top w:val="nil"/>
          <w:bottom w:val="single" w:sz="12" w:space="0" w:color="575DB6" w:themeColor="accent6" w:themeTint="99"/>
          <w:insideH w:val="nil"/>
          <w:insideV w:val="nil"/>
        </w:tcBorders>
        <w:shd w:val="clear" w:color="auto" w:fill="FFFFFF" w:themeFill="background1"/>
      </w:tcPr>
    </w:tblStylePr>
    <w:tblStylePr w:type="lastRow">
      <w:rPr>
        <w:b/>
        <w:bCs/>
      </w:rPr>
      <w:tblPr/>
      <w:tcPr>
        <w:tcBorders>
          <w:top w:val="double" w:sz="2" w:space="0" w:color="575DB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1263</Words>
  <Characters>6950</Characters>
  <Application>Microsoft Office Word</Application>
  <DocSecurity>0</DocSecurity>
  <Lines>57</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87</cp:revision>
  <dcterms:created xsi:type="dcterms:W3CDTF">2024-10-18T15:54:00Z</dcterms:created>
  <dcterms:modified xsi:type="dcterms:W3CDTF">2024-11-14T18:29:00Z</dcterms:modified>
</cp:coreProperties>
</file>